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390" w:rsidRDefault="00B83390">
      <w:pPr>
        <w:rPr>
          <w:lang w:val="en-US"/>
        </w:rPr>
      </w:pPr>
    </w:p>
    <w:p w:rsidR="00B83390" w:rsidRPr="00B83390" w:rsidRDefault="00B83390">
      <w:r>
        <w:rPr>
          <w:lang w:val="en-US"/>
        </w:rPr>
        <w:t xml:space="preserve">5 </w:t>
      </w:r>
      <w:r>
        <w:t>пункт</w:t>
      </w:r>
    </w:p>
    <w:p w:rsidR="007D0DF2" w:rsidRDefault="00C457A6">
      <w:pPr>
        <w:rPr>
          <w:lang w:val="en-US"/>
        </w:rPr>
      </w:pPr>
      <w:r w:rsidRPr="00C457A6">
        <w:rPr>
          <w:noProof/>
          <w:lang w:eastAsia="ru-RU"/>
        </w:rPr>
        <w:drawing>
          <wp:inline distT="0" distB="0" distL="0" distR="0" wp14:anchorId="6C999994" wp14:editId="5BA5A4FF">
            <wp:extent cx="5172797" cy="214342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7A6" w:rsidRDefault="00C457A6">
      <w:pPr>
        <w:rPr>
          <w:lang w:val="en-US"/>
        </w:rPr>
      </w:pPr>
      <w:r w:rsidRPr="00C457A6">
        <w:rPr>
          <w:noProof/>
          <w:lang w:eastAsia="ru-RU"/>
        </w:rPr>
        <w:drawing>
          <wp:inline distT="0" distB="0" distL="0" distR="0" wp14:anchorId="36D737FF" wp14:editId="798BF166">
            <wp:extent cx="4439270" cy="15242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7A6" w:rsidRDefault="00B83390">
      <w:pPr>
        <w:rPr>
          <w:lang w:val="en-US"/>
        </w:rPr>
      </w:pPr>
      <w:r w:rsidRPr="00B83390">
        <w:rPr>
          <w:noProof/>
          <w:lang w:eastAsia="ru-RU"/>
        </w:rPr>
        <w:drawing>
          <wp:inline distT="0" distB="0" distL="0" distR="0" wp14:anchorId="3F41C026" wp14:editId="24180AD1">
            <wp:extent cx="3620005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7E6" w:rsidRPr="005807E6" w:rsidRDefault="005807E6">
      <w:r>
        <w:t xml:space="preserve">Переходим в режим конфигуратора и настраиваем имя маршрутизатора домена адреса </w:t>
      </w:r>
    </w:p>
    <w:p w:rsidR="005807E6" w:rsidRPr="005807E6" w:rsidRDefault="005807E6"/>
    <w:p w:rsidR="00B83390" w:rsidRDefault="00B83390"/>
    <w:p w:rsidR="00B83390" w:rsidRDefault="00B83390">
      <w:r>
        <w:rPr>
          <w:lang w:val="en-US"/>
        </w:rPr>
        <w:t xml:space="preserve">6 </w:t>
      </w:r>
      <w:r>
        <w:t xml:space="preserve">задание </w:t>
      </w:r>
    </w:p>
    <w:p w:rsidR="00B83390" w:rsidRDefault="00B83390">
      <w:r w:rsidRPr="00B83390">
        <w:rPr>
          <w:noProof/>
          <w:lang w:eastAsia="ru-RU"/>
        </w:rPr>
        <w:drawing>
          <wp:inline distT="0" distB="0" distL="0" distR="0" wp14:anchorId="37935DFC" wp14:editId="77C13AD8">
            <wp:extent cx="5940425" cy="1502120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7E6" w:rsidRDefault="005807E6">
      <w:r>
        <w:t>Сохраняем конфигурацию</w:t>
      </w:r>
    </w:p>
    <w:p w:rsidR="005807E6" w:rsidRDefault="005807E6"/>
    <w:p w:rsidR="005807E6" w:rsidRDefault="005807E6"/>
    <w:p w:rsidR="00B83390" w:rsidRDefault="00B83390">
      <w:r>
        <w:lastRenderedPageBreak/>
        <w:t>7 задание</w:t>
      </w:r>
    </w:p>
    <w:p w:rsidR="00B83390" w:rsidRDefault="00B83390">
      <w:r w:rsidRPr="00B83390">
        <w:rPr>
          <w:noProof/>
          <w:lang w:eastAsia="ru-RU"/>
        </w:rPr>
        <w:drawing>
          <wp:inline distT="0" distB="0" distL="0" distR="0" wp14:anchorId="06995CBC" wp14:editId="19648759">
            <wp:extent cx="5940425" cy="107171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7E6" w:rsidRPr="005807E6" w:rsidRDefault="005807E6">
      <w:r>
        <w:t>Список всех портов и имён</w:t>
      </w:r>
    </w:p>
    <w:p w:rsidR="00B83390" w:rsidRDefault="00B83390">
      <w:pPr>
        <w:rPr>
          <w:lang w:val="en-US"/>
        </w:rPr>
      </w:pPr>
    </w:p>
    <w:p w:rsidR="00B83390" w:rsidRDefault="00B83390">
      <w:r>
        <w:rPr>
          <w:lang w:val="en-US"/>
        </w:rPr>
        <w:t xml:space="preserve">8 </w:t>
      </w:r>
      <w:r>
        <w:t xml:space="preserve">задание </w:t>
      </w:r>
    </w:p>
    <w:p w:rsidR="00B83390" w:rsidRDefault="00B83390">
      <w:r w:rsidRPr="00B83390">
        <w:rPr>
          <w:noProof/>
          <w:lang w:eastAsia="ru-RU"/>
        </w:rPr>
        <w:drawing>
          <wp:inline distT="0" distB="0" distL="0" distR="0" wp14:anchorId="2A36E1B9" wp14:editId="55301AD0">
            <wp:extent cx="5940425" cy="36449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90" w:rsidRPr="00B83390" w:rsidRDefault="00B83390">
      <w:pPr>
        <w:rPr>
          <w:lang w:val="en-US"/>
        </w:rPr>
      </w:pPr>
    </w:p>
    <w:p w:rsidR="00B83390" w:rsidRDefault="00B83390">
      <w:pPr>
        <w:rPr>
          <w:lang w:val="en-US"/>
        </w:rPr>
      </w:pPr>
      <w:r w:rsidRPr="00B83390">
        <w:rPr>
          <w:noProof/>
          <w:lang w:eastAsia="ru-RU"/>
        </w:rPr>
        <w:lastRenderedPageBreak/>
        <w:drawing>
          <wp:inline distT="0" distB="0" distL="0" distR="0" wp14:anchorId="4ECCE243" wp14:editId="2511047A">
            <wp:extent cx="5220429" cy="38105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90" w:rsidRPr="005807E6" w:rsidRDefault="005807E6">
      <w:r>
        <w:t>Результат процессов и файловой системы</w:t>
      </w:r>
    </w:p>
    <w:p w:rsidR="00B83390" w:rsidRDefault="00B83390">
      <w:pPr>
        <w:rPr>
          <w:lang w:val="en-US"/>
        </w:rPr>
      </w:pPr>
    </w:p>
    <w:p w:rsidR="00B83390" w:rsidRPr="00B83390" w:rsidRDefault="00B83390">
      <w:r>
        <w:rPr>
          <w:lang w:val="en-US"/>
        </w:rPr>
        <w:t xml:space="preserve">9 </w:t>
      </w:r>
      <w:r>
        <w:t xml:space="preserve">задание </w:t>
      </w:r>
    </w:p>
    <w:p w:rsidR="00B83390" w:rsidRDefault="00B83390">
      <w:pPr>
        <w:rPr>
          <w:lang w:val="en-US"/>
        </w:rPr>
      </w:pPr>
      <w:r w:rsidRPr="00B83390">
        <w:rPr>
          <w:noProof/>
          <w:lang w:eastAsia="ru-RU"/>
        </w:rPr>
        <w:drawing>
          <wp:inline distT="0" distB="0" distL="0" distR="0" wp14:anchorId="12FEFF40" wp14:editId="38E9F6B9">
            <wp:extent cx="5940425" cy="1999966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90" w:rsidRDefault="00B83390">
      <w:pPr>
        <w:rPr>
          <w:lang w:val="en-US"/>
        </w:rPr>
      </w:pPr>
      <w:r w:rsidRPr="00B83390">
        <w:rPr>
          <w:noProof/>
          <w:lang w:eastAsia="ru-RU"/>
        </w:rPr>
        <w:lastRenderedPageBreak/>
        <w:drawing>
          <wp:inline distT="0" distB="0" distL="0" distR="0" wp14:anchorId="1699DFA8" wp14:editId="5105DEDB">
            <wp:extent cx="5020376" cy="400105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0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90" w:rsidRDefault="00B83390">
      <w:r w:rsidRPr="00B83390">
        <w:rPr>
          <w:noProof/>
          <w:lang w:eastAsia="ru-RU"/>
        </w:rPr>
        <w:drawing>
          <wp:inline distT="0" distB="0" distL="0" distR="0" wp14:anchorId="07733DB6" wp14:editId="6B1325F6">
            <wp:extent cx="5620535" cy="45154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45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7E6" w:rsidRDefault="005807E6">
      <w:r>
        <w:t xml:space="preserve">Включаем режим шифрования паролей и так же создаём двух пользователей </w:t>
      </w:r>
    </w:p>
    <w:p w:rsidR="005807E6" w:rsidRPr="005807E6" w:rsidRDefault="005807E6"/>
    <w:p w:rsidR="00B83390" w:rsidRDefault="00B83390">
      <w:r>
        <w:t>10 задание</w:t>
      </w:r>
    </w:p>
    <w:p w:rsidR="00B83390" w:rsidRDefault="006A640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40D6F4" wp14:editId="7CCF91D9">
            <wp:extent cx="5940425" cy="334145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0F" w:rsidRDefault="006A640F"/>
    <w:p w:rsidR="005807E6" w:rsidRPr="005807E6" w:rsidRDefault="005807E6">
      <w:r>
        <w:t xml:space="preserve">Удаляем </w:t>
      </w:r>
      <w:proofErr w:type="gramStart"/>
      <w:r>
        <w:t>пользователей</w:t>
      </w:r>
      <w:proofErr w:type="gramEnd"/>
      <w:r>
        <w:t xml:space="preserve"> которых создавали и создаём пароли для подключения и для режима </w:t>
      </w:r>
      <w:r>
        <w:rPr>
          <w:lang w:val="en-US"/>
        </w:rPr>
        <w:t>enable</w:t>
      </w:r>
    </w:p>
    <w:p w:rsidR="006A640F" w:rsidRPr="005807E6" w:rsidRDefault="006A640F"/>
    <w:p w:rsidR="006A640F" w:rsidRDefault="006A640F">
      <w:pPr>
        <w:rPr>
          <w:lang w:val="en-US"/>
        </w:rPr>
      </w:pPr>
      <w:r>
        <w:t xml:space="preserve">11 задание </w:t>
      </w:r>
    </w:p>
    <w:p w:rsidR="006A640F" w:rsidRDefault="006A640F">
      <w:pPr>
        <w:rPr>
          <w:lang w:val="en-US"/>
        </w:rPr>
      </w:pPr>
      <w:r w:rsidRPr="006A640F">
        <w:rPr>
          <w:noProof/>
          <w:lang w:eastAsia="ru-RU"/>
        </w:rPr>
        <w:drawing>
          <wp:inline distT="0" distB="0" distL="0" distR="0" wp14:anchorId="3C7E7DE8" wp14:editId="5BB0F5A9">
            <wp:extent cx="5468114" cy="31817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0F" w:rsidRDefault="006A640F">
      <w:pPr>
        <w:rPr>
          <w:lang w:val="en-US"/>
        </w:rPr>
      </w:pPr>
      <w:r w:rsidRPr="006A640F">
        <w:rPr>
          <w:noProof/>
          <w:lang w:eastAsia="ru-RU"/>
        </w:rPr>
        <w:lastRenderedPageBreak/>
        <w:drawing>
          <wp:inline distT="0" distB="0" distL="0" distR="0" wp14:anchorId="08B49309" wp14:editId="571E0649">
            <wp:extent cx="5372850" cy="88594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0F" w:rsidRDefault="006A640F">
      <w:pPr>
        <w:rPr>
          <w:lang w:val="en-US"/>
        </w:rPr>
      </w:pPr>
      <w:r w:rsidRPr="006A640F">
        <w:rPr>
          <w:noProof/>
          <w:lang w:eastAsia="ru-RU"/>
        </w:rPr>
        <w:drawing>
          <wp:inline distT="0" distB="0" distL="0" distR="0" wp14:anchorId="37ADA11F" wp14:editId="0E624F89">
            <wp:extent cx="5591956" cy="342947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0F" w:rsidRDefault="006A640F">
      <w:pPr>
        <w:rPr>
          <w:lang w:val="en-US"/>
        </w:rPr>
      </w:pPr>
      <w:r w:rsidRPr="006A640F">
        <w:rPr>
          <w:noProof/>
          <w:lang w:eastAsia="ru-RU"/>
        </w:rPr>
        <w:drawing>
          <wp:inline distT="0" distB="0" distL="0" distR="0" wp14:anchorId="44FD5A0F" wp14:editId="4674B7F5">
            <wp:extent cx="4439270" cy="9716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0F" w:rsidRDefault="00953C19">
      <w:pPr>
        <w:rPr>
          <w:lang w:val="en-US"/>
        </w:rPr>
      </w:pPr>
      <w:r w:rsidRPr="00953C19">
        <w:rPr>
          <w:lang w:val="en-US"/>
        </w:rPr>
        <w:drawing>
          <wp:inline distT="0" distB="0" distL="0" distR="0" wp14:anchorId="5FED0D64" wp14:editId="20FC04A2">
            <wp:extent cx="5439535" cy="178142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19" w:rsidRDefault="00953C19">
      <w:pPr>
        <w:rPr>
          <w:lang w:val="en-US"/>
        </w:rPr>
      </w:pPr>
    </w:p>
    <w:p w:rsidR="00953C19" w:rsidRDefault="00951218">
      <w:pPr>
        <w:rPr>
          <w:lang w:val="en-US"/>
        </w:rPr>
      </w:pPr>
      <w:r w:rsidRPr="00951218">
        <w:rPr>
          <w:lang w:val="en-US"/>
        </w:rPr>
        <w:lastRenderedPageBreak/>
        <w:drawing>
          <wp:inline distT="0" distB="0" distL="0" distR="0" wp14:anchorId="1203C8D6" wp14:editId="2A1FFF66">
            <wp:extent cx="5940425" cy="3996866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18" w:rsidRDefault="00951218">
      <w:pPr>
        <w:rPr>
          <w:lang w:val="en-US"/>
        </w:rPr>
      </w:pPr>
    </w:p>
    <w:p w:rsidR="00951218" w:rsidRDefault="00951218">
      <w:r w:rsidRPr="00951218">
        <w:rPr>
          <w:lang w:val="en-US"/>
        </w:rPr>
        <w:drawing>
          <wp:inline distT="0" distB="0" distL="0" distR="0" wp14:anchorId="4F6F45EC" wp14:editId="22476AC7">
            <wp:extent cx="5496693" cy="3057952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7E6" w:rsidRDefault="005807E6"/>
    <w:p w:rsidR="005807E6" w:rsidRPr="005807E6" w:rsidRDefault="005807E6">
      <w:r>
        <w:t>Создали</w:t>
      </w:r>
      <w:r w:rsidRPr="005807E6">
        <w:t xml:space="preserve"> </w:t>
      </w:r>
      <w:r>
        <w:t>три</w:t>
      </w:r>
      <w:r w:rsidRPr="005807E6">
        <w:t xml:space="preserve"> </w:t>
      </w:r>
      <w:r>
        <w:t>роли</w:t>
      </w:r>
      <w:r w:rsidRPr="005807E6">
        <w:t xml:space="preserve"> </w:t>
      </w:r>
      <w:r>
        <w:rPr>
          <w:lang w:val="en-US"/>
        </w:rPr>
        <w:t>admin</w:t>
      </w:r>
      <w:r>
        <w:t>(15)</w:t>
      </w:r>
      <w:r w:rsidRPr="005807E6">
        <w:t xml:space="preserve"> </w:t>
      </w:r>
      <w:r>
        <w:rPr>
          <w:lang w:val="en-US"/>
        </w:rPr>
        <w:t>engineer</w:t>
      </w:r>
      <w:r>
        <w:t>(5)</w:t>
      </w:r>
      <w:r w:rsidRPr="005807E6">
        <w:t xml:space="preserve">  </w:t>
      </w:r>
      <w:r>
        <w:rPr>
          <w:lang w:val="en-US"/>
        </w:rPr>
        <w:t>operator</w:t>
      </w:r>
      <w:r>
        <w:t xml:space="preserve">(3) и раздаём им права доступа это сделано для подключения по протоколу </w:t>
      </w:r>
      <w:proofErr w:type="spellStart"/>
      <w:r>
        <w:t>telnet</w:t>
      </w:r>
      <w:proofErr w:type="spellEnd"/>
    </w:p>
    <w:p w:rsidR="005807E6" w:rsidRPr="005807E6" w:rsidRDefault="005807E6"/>
    <w:p w:rsidR="00951218" w:rsidRPr="00951218" w:rsidRDefault="00951218">
      <w:pPr>
        <w:rPr>
          <w:lang w:val="en-US"/>
        </w:rPr>
      </w:pPr>
      <w:r>
        <w:rPr>
          <w:lang w:val="en-US"/>
        </w:rPr>
        <w:t xml:space="preserve">12 </w:t>
      </w:r>
      <w:r>
        <w:t>задание</w:t>
      </w:r>
    </w:p>
    <w:p w:rsidR="00951218" w:rsidRDefault="00951218">
      <w:pPr>
        <w:rPr>
          <w:lang w:val="en-US"/>
        </w:rPr>
      </w:pPr>
      <w:r w:rsidRPr="00951218">
        <w:rPr>
          <w:lang w:val="en-US"/>
        </w:rPr>
        <w:lastRenderedPageBreak/>
        <w:drawing>
          <wp:inline distT="0" distB="0" distL="0" distR="0" wp14:anchorId="5AFDCF51" wp14:editId="7CF7DA9F">
            <wp:extent cx="5940425" cy="357136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18" w:rsidRDefault="00951218">
      <w:pPr>
        <w:rPr>
          <w:lang w:val="en-US"/>
        </w:rPr>
      </w:pPr>
    </w:p>
    <w:p w:rsidR="00951218" w:rsidRDefault="00951218">
      <w:pPr>
        <w:rPr>
          <w:lang w:val="en-US"/>
        </w:rPr>
      </w:pPr>
      <w:r w:rsidRPr="00951218">
        <w:rPr>
          <w:lang w:val="en-US"/>
        </w:rPr>
        <w:drawing>
          <wp:inline distT="0" distB="0" distL="0" distR="0" wp14:anchorId="10FFCD88" wp14:editId="6768C9DC">
            <wp:extent cx="5940425" cy="446650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7E6" w:rsidRDefault="005807E6">
      <w:pPr>
        <w:rPr>
          <w:lang w:val="en-US"/>
        </w:rPr>
      </w:pPr>
    </w:p>
    <w:p w:rsidR="005807E6" w:rsidRPr="005807E6" w:rsidRDefault="005807E6">
      <w:proofErr w:type="gramStart"/>
      <w:r>
        <w:lastRenderedPageBreak/>
        <w:t xml:space="preserve">Подключаемся через </w:t>
      </w:r>
      <w:r>
        <w:rPr>
          <w:lang w:val="en-US"/>
        </w:rPr>
        <w:t>putty</w:t>
      </w:r>
      <w:r w:rsidRPr="005807E6">
        <w:t xml:space="preserve"> </w:t>
      </w:r>
      <w:r>
        <w:t>перед этим выполнив</w:t>
      </w:r>
      <w:proofErr w:type="gramEnd"/>
      <w:r>
        <w:t xml:space="preserve"> настройку сети на </w:t>
      </w:r>
      <w:r w:rsidR="00092905">
        <w:t>машине и выводим конфигурацию</w:t>
      </w:r>
      <w:bookmarkStart w:id="0" w:name="_GoBack"/>
      <w:bookmarkEnd w:id="0"/>
    </w:p>
    <w:p w:rsidR="00951218" w:rsidRPr="005807E6" w:rsidRDefault="00951218"/>
    <w:p w:rsidR="00951218" w:rsidRPr="005807E6" w:rsidRDefault="00951218"/>
    <w:sectPr w:rsidR="00951218" w:rsidRPr="00580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7A6"/>
    <w:rsid w:val="00092905"/>
    <w:rsid w:val="002200B7"/>
    <w:rsid w:val="005807E6"/>
    <w:rsid w:val="006A640F"/>
    <w:rsid w:val="00951218"/>
    <w:rsid w:val="00953C19"/>
    <w:rsid w:val="00B83390"/>
    <w:rsid w:val="00C457A6"/>
    <w:rsid w:val="00C8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7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7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C09FF1C8</Template>
  <TotalTime>91</TotalTime>
  <Pages>9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IAMCS</Company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 Леонид Сергеевич</dc:creator>
  <cp:lastModifiedBy>Пронин Леонид Сергеевич</cp:lastModifiedBy>
  <cp:revision>3</cp:revision>
  <dcterms:created xsi:type="dcterms:W3CDTF">2026-02-20T08:36:00Z</dcterms:created>
  <dcterms:modified xsi:type="dcterms:W3CDTF">2026-02-27T06:43:00Z</dcterms:modified>
</cp:coreProperties>
</file>